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alias w:val="Author"/>
        <w:tag w:val=""/>
        <w:id w:val="-1057703664"/>
        <w:placeholder>
          <w:docPart w:val="50D3310C5154416D93CCBEFE6A49E59C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Content>
        <w:p w14:paraId="5BDDAD15" w14:textId="1169D20F" w:rsidR="00320560" w:rsidRPr="00EB1DB9" w:rsidRDefault="0079433B">
          <w:pPr>
            <w:pStyle w:val="Title"/>
            <w:rPr>
              <w:b/>
              <w:bCs/>
            </w:rPr>
          </w:pPr>
          <w:r w:rsidRPr="00EB1DB9">
            <w:rPr>
              <w:b/>
              <w:bCs/>
            </w:rPr>
            <w:t>Kevin Bui</w:t>
          </w:r>
        </w:p>
      </w:sdtContent>
    </w:sdt>
    <w:p w14:paraId="6245F3BD" w14:textId="77777777" w:rsidR="00320560" w:rsidRDefault="00000000" w:rsidP="00A16D47">
      <w:sdt>
        <w:sdtPr>
          <w:id w:val="731227037"/>
          <w:placeholder>
            <w:docPart w:val="BADE95F058A844CEBB06DD35601652C0"/>
          </w:placeholder>
          <w:temporary/>
          <w:showingPlcHdr/>
          <w15:appearance w15:val="hidden"/>
        </w:sdtPr>
        <w:sdtContent>
          <w:r w:rsidR="00320560">
            <w:t>Street Address</w:t>
          </w:r>
        </w:sdtContent>
      </w:sdt>
      <w:r w:rsidR="00320560">
        <w:t xml:space="preserve"> | </w:t>
      </w:r>
      <w:sdt>
        <w:sdtPr>
          <w:id w:val="731929978"/>
          <w:placeholder>
            <w:docPart w:val="7AB2D81ED06F436E9AD767853578FB9C"/>
          </w:placeholder>
          <w:temporary/>
          <w:showingPlcHdr/>
          <w15:appearance w15:val="hidden"/>
        </w:sdtPr>
        <w:sdtContent>
          <w:r w:rsidR="00320560">
            <w:t>City, ST ZIP Code</w:t>
          </w:r>
        </w:sdtContent>
      </w:sdt>
      <w:r w:rsidR="00320560">
        <w:t xml:space="preserve"> | </w:t>
      </w:r>
      <w:sdt>
        <w:sdtPr>
          <w:id w:val="731929981"/>
          <w:placeholder>
            <w:docPart w:val="7D36BD00033B4EF6BC38C34C54826443"/>
          </w:placeholder>
          <w:temporary/>
          <w:showingPlcHdr/>
          <w15:appearance w15:val="hidden"/>
        </w:sdtPr>
        <w:sdtContent>
          <w:r w:rsidR="00320560">
            <w:t>Phone Number</w:t>
          </w:r>
        </w:sdtContent>
      </w:sdt>
      <w:r w:rsidR="00320560">
        <w:t xml:space="preserve"> | </w:t>
      </w:r>
      <w:sdt>
        <w:sdtPr>
          <w:id w:val="18937201"/>
          <w:placeholder>
            <w:docPart w:val="1896A2AA9ADB46A0A7B83D6EB6E3AD6E"/>
          </w:placeholder>
          <w:temporary/>
          <w:showingPlcHdr/>
          <w15:appearance w15:val="hidden"/>
        </w:sdtPr>
        <w:sdtContent>
          <w:r w:rsidR="00320560">
            <w:t>Email</w:t>
          </w:r>
        </w:sdtContent>
      </w:sdt>
    </w:p>
    <w:p w14:paraId="532CD6A8" w14:textId="069EDDE6" w:rsidR="0079433B" w:rsidRDefault="0079433B" w:rsidP="00A16D47">
      <w:r w:rsidRPr="00BE4680">
        <w:t>GitHub: github.com/</w:t>
      </w:r>
      <w:proofErr w:type="spellStart"/>
      <w:r w:rsidRPr="00BE4680">
        <w:t>yourname</w:t>
      </w:r>
      <w:proofErr w:type="spellEnd"/>
      <w:r w:rsidRPr="00BE4680">
        <w:br/>
        <w:t>LinkedIn: linkedin.com/in/</w:t>
      </w:r>
      <w:proofErr w:type="spellStart"/>
      <w:r w:rsidRPr="00BE4680">
        <w:t>yourname</w:t>
      </w:r>
      <w:proofErr w:type="spellEnd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  <w:tblDescription w:val="Resume content table"/>
      </w:tblPr>
      <w:tblGrid>
        <w:gridCol w:w="7981"/>
        <w:gridCol w:w="1379"/>
      </w:tblGrid>
      <w:tr w:rsidR="00F75D2E" w14:paraId="0E123FC1" w14:textId="77777777" w:rsidTr="00320560">
        <w:sdt>
          <w:sdtPr>
            <w:id w:val="1987511812"/>
            <w:placeholder>
              <w:docPart w:val="70B41E1CEE8A4FF197DE7D4516D1C153"/>
            </w:placeholder>
            <w:temporary/>
            <w:showingPlcHdr/>
            <w15:appearance w15:val="hidden"/>
          </w:sdtPr>
          <w:sdtContent>
            <w:tc>
              <w:tcPr>
                <w:tcW w:w="7981" w:type="dxa"/>
                <w:tcMar>
                  <w:top w:w="576" w:type="dxa"/>
                  <w:bottom w:w="0" w:type="dxa"/>
                  <w:right w:w="144" w:type="dxa"/>
                </w:tcMar>
                <w:vAlign w:val="bottom"/>
              </w:tcPr>
              <w:p w14:paraId="30A49631" w14:textId="77777777" w:rsidR="00F75D2E" w:rsidRDefault="00A16D47">
                <w:pPr>
                  <w:pStyle w:val="Heading1"/>
                </w:pPr>
                <w:r w:rsidRPr="00EB1DB9">
                  <w:rPr>
                    <w:b/>
                    <w:bCs/>
                  </w:rPr>
                  <w:t>Objective</w:t>
                </w:r>
              </w:p>
            </w:tc>
          </w:sdtContent>
        </w:sdt>
        <w:tc>
          <w:tcPr>
            <w:tcW w:w="1379" w:type="dxa"/>
            <w:tcMar>
              <w:top w:w="576" w:type="dxa"/>
            </w:tcMar>
          </w:tcPr>
          <w:p w14:paraId="3522AB4C" w14:textId="77777777" w:rsidR="00F75D2E" w:rsidRDefault="00F75D2E">
            <w:pPr>
              <w:pStyle w:val="Heading1"/>
            </w:pPr>
          </w:p>
        </w:tc>
      </w:tr>
      <w:tr w:rsidR="00F75D2E" w14:paraId="1C5FE457" w14:textId="77777777" w:rsidTr="00320560">
        <w:tc>
          <w:tcPr>
            <w:tcW w:w="7981" w:type="dxa"/>
            <w:tcMar>
              <w:bottom w:w="230" w:type="dxa"/>
              <w:right w:w="144" w:type="dxa"/>
            </w:tcMar>
          </w:tcPr>
          <w:p w14:paraId="6D248AFB" w14:textId="19C51427" w:rsidR="00F75D2E" w:rsidRDefault="00EB1DB9" w:rsidP="00EB1DB9">
            <w:pPr>
              <w:spacing w:after="160" w:line="278" w:lineRule="auto"/>
            </w:pPr>
            <w:r>
              <w:t>Searching for an</w:t>
            </w:r>
            <w:r w:rsidRPr="00BE4680">
              <w:t xml:space="preserve"> </w:t>
            </w:r>
            <w:r>
              <w:t>entry-level</w:t>
            </w:r>
            <w:r w:rsidRPr="00BE4680">
              <w:t xml:space="preserve"> Software Engineer </w:t>
            </w:r>
            <w:r>
              <w:t xml:space="preserve">role </w:t>
            </w:r>
            <w:r w:rsidRPr="00BE4680">
              <w:t>with experience building</w:t>
            </w:r>
            <w:r>
              <w:t xml:space="preserve"> full-stack </w:t>
            </w:r>
            <w:r w:rsidRPr="00BE4680">
              <w:t>applications using</w:t>
            </w:r>
            <w:r>
              <w:t xml:space="preserve"> </w:t>
            </w:r>
            <w:r w:rsidRPr="00BE4680">
              <w:t xml:space="preserve">Java, Spring Boot, </w:t>
            </w:r>
            <w:r>
              <w:t xml:space="preserve">Spring Data JPA, Spring Security, </w:t>
            </w:r>
            <w:r w:rsidRPr="00BE4680">
              <w:t>REST APIs</w:t>
            </w:r>
            <w:r>
              <w:t>, React/React Native</w:t>
            </w:r>
            <w:r w:rsidRPr="00BE4680">
              <w:t xml:space="preserve">, </w:t>
            </w:r>
            <w:r>
              <w:t xml:space="preserve">running on </w:t>
            </w:r>
            <w:r w:rsidRPr="00BE4680">
              <w:t>Docker</w:t>
            </w:r>
            <w:r>
              <w:t xml:space="preserve"> and hosting on a VPS Linux server</w:t>
            </w:r>
            <w:r w:rsidRPr="00BE4680">
              <w:t>. Passionate about software development, problem-solving</w:t>
            </w:r>
            <w:r>
              <w:t>, and exploring/applying AI</w:t>
            </w:r>
            <w:r w:rsidRPr="00BE4680">
              <w:t xml:space="preserve"> technologies</w:t>
            </w:r>
            <w:r>
              <w:t>.</w:t>
            </w:r>
          </w:p>
        </w:tc>
        <w:tc>
          <w:tcPr>
            <w:tcW w:w="1379" w:type="dxa"/>
          </w:tcPr>
          <w:p w14:paraId="2DF49E0B" w14:textId="77777777" w:rsidR="00F75D2E" w:rsidRDefault="00F75D2E"/>
        </w:tc>
      </w:tr>
      <w:tr w:rsidR="00F75D2E" w14:paraId="0507A4BA" w14:textId="77777777" w:rsidTr="00320560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25C79701" w14:textId="77777777" w:rsidR="00F75D2E" w:rsidRDefault="00000000">
            <w:pPr>
              <w:pStyle w:val="Heading1"/>
            </w:pPr>
            <w:sdt>
              <w:sdtPr>
                <w:id w:val="1896543230"/>
                <w:placeholder>
                  <w:docPart w:val="8EF7FDF15C9841C8BD2A31EAFF2CF01E"/>
                </w:placeholder>
                <w:temporary/>
                <w:showingPlcHdr/>
                <w15:appearance w15:val="hidden"/>
              </w:sdtPr>
              <w:sdtContent>
                <w:r w:rsidR="00A16D47" w:rsidRPr="00EB1DB9">
                  <w:rPr>
                    <w:b/>
                    <w:bCs/>
                  </w:rPr>
                  <w:t>Education</w:t>
                </w:r>
              </w:sdtContent>
            </w:sdt>
          </w:p>
        </w:tc>
        <w:tc>
          <w:tcPr>
            <w:tcW w:w="1379" w:type="dxa"/>
          </w:tcPr>
          <w:p w14:paraId="74F8BA15" w14:textId="77777777" w:rsidR="00F75D2E" w:rsidRDefault="00F75D2E">
            <w:pPr>
              <w:pStyle w:val="Heading1"/>
            </w:pPr>
          </w:p>
        </w:tc>
      </w:tr>
      <w:tr w:rsidR="00F75D2E" w14:paraId="19818F93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11473908" w14:textId="77777777" w:rsidR="00F75D2E" w:rsidRDefault="00000000">
            <w:sdt>
              <w:sdtPr>
                <w:id w:val="526745430"/>
                <w:placeholder>
                  <w:docPart w:val="5E016F6C478449F0A606A049E71D0090"/>
                </w:placeholder>
                <w:temporary/>
                <w:showingPlcHdr/>
                <w15:appearance w15:val="hidden"/>
              </w:sdtPr>
              <w:sdtContent>
                <w:r w:rsidR="00320560">
                  <w:t>Type of Degree</w:t>
                </w:r>
              </w:sdtContent>
            </w:sdt>
          </w:p>
          <w:sdt>
            <w:sdtPr>
              <w:rPr>
                <w:rStyle w:val="Emphasis"/>
              </w:rPr>
              <w:id w:val="731929942"/>
              <w:placeholder>
                <w:docPart w:val="3199F31ED7524C319EC9A0995607C3B9"/>
              </w:placeholder>
              <w:temporary/>
              <w:showingPlcHdr/>
              <w15:appearance w15:val="hidden"/>
            </w:sdtPr>
            <w:sdtContent>
              <w:p w14:paraId="7463A9FD" w14:textId="77777777" w:rsidR="00F75D2E" w:rsidRDefault="00320560" w:rsidP="00320560">
                <w:pPr>
                  <w:rPr>
                    <w:rStyle w:val="Emphasis"/>
                  </w:rPr>
                </w:pPr>
                <w:r>
                  <w:rPr>
                    <w:rStyle w:val="Emphasis"/>
                  </w:rPr>
                  <w:t>Name of College/University</w:t>
                </w:r>
              </w:p>
            </w:sdtContent>
          </w:sdt>
        </w:tc>
        <w:tc>
          <w:tcPr>
            <w:tcW w:w="1379" w:type="dxa"/>
          </w:tcPr>
          <w:p w14:paraId="2E7D570E" w14:textId="77777777" w:rsidR="00F75D2E" w:rsidRDefault="00000000">
            <w:sdt>
              <w:sdtPr>
                <w:id w:val="526745438"/>
                <w:placeholder>
                  <w:docPart w:val="603FA7C4346D4A2A87FF3AC5C49B6E7C"/>
                </w:placeholder>
                <w:temporary/>
                <w:showingPlcHdr/>
                <w15:appearance w15:val="hidden"/>
              </w:sdtPr>
              <w:sdtContent>
                <w:r w:rsidR="00A16D47">
                  <w:t>Expected Date</w:t>
                </w:r>
              </w:sdtContent>
            </w:sdt>
          </w:p>
        </w:tc>
      </w:tr>
      <w:tr w:rsidR="00F75D2E" w14:paraId="7B6630F8" w14:textId="77777777" w:rsidTr="00320560">
        <w:tc>
          <w:tcPr>
            <w:tcW w:w="7981" w:type="dxa"/>
            <w:tcMar>
              <w:bottom w:w="230" w:type="dxa"/>
              <w:right w:w="144" w:type="dxa"/>
            </w:tcMar>
          </w:tcPr>
          <w:sdt>
            <w:sdtPr>
              <w:id w:val="1587814380"/>
              <w:placeholder>
                <w:docPart w:val="75258BF87A0346BABB4E80B675204789"/>
              </w:placeholder>
              <w:temporary/>
              <w:showingPlcHdr/>
              <w15:appearance w15:val="hidden"/>
            </w:sdtPr>
            <w:sdtContent>
              <w:p w14:paraId="1A6DCBED" w14:textId="77777777" w:rsidR="00320560" w:rsidRDefault="00320560" w:rsidP="00320560">
                <w:pPr>
                  <w:pStyle w:val="ListBullet"/>
                </w:pPr>
                <w:r>
                  <w:t>Major: Management</w:t>
                </w:r>
              </w:p>
              <w:p w14:paraId="01350E8E" w14:textId="77777777" w:rsidR="00320560" w:rsidRDefault="00320560" w:rsidP="00320560">
                <w:pPr>
                  <w:pStyle w:val="ListBullet"/>
                </w:pPr>
                <w:r>
                  <w:t>Minor: Marketing</w:t>
                </w:r>
              </w:p>
              <w:p w14:paraId="6B7C0DB0" w14:textId="77777777" w:rsidR="00F75D2E" w:rsidRDefault="00320560" w:rsidP="00320560">
                <w:pPr>
                  <w:pStyle w:val="ListBullet"/>
                </w:pPr>
                <w:r>
                  <w:t>Related course work: Personnel management, business management, business ethics, business law, macroeconomics, statistics, marketing, and sales.</w:t>
                </w:r>
              </w:p>
            </w:sdtContent>
          </w:sdt>
        </w:tc>
        <w:tc>
          <w:tcPr>
            <w:tcW w:w="1379" w:type="dxa"/>
            <w:tcMar>
              <w:bottom w:w="230" w:type="dxa"/>
            </w:tcMar>
          </w:tcPr>
          <w:p w14:paraId="11260A4F" w14:textId="77777777" w:rsidR="00F75D2E" w:rsidRDefault="00F75D2E"/>
        </w:tc>
      </w:tr>
      <w:tr w:rsidR="00F75D2E" w14:paraId="69E00D32" w14:textId="77777777" w:rsidTr="00320560"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1A7183BF" w14:textId="6D42EDA6" w:rsidR="00F75D2E" w:rsidRPr="00EB1DB9" w:rsidRDefault="00EB1DB9">
            <w:pPr>
              <w:pStyle w:val="Heading1"/>
              <w:rPr>
                <w:b/>
                <w:bCs/>
              </w:rPr>
            </w:pPr>
            <w:r w:rsidRPr="00EB1DB9">
              <w:rPr>
                <w:b/>
                <w:bCs/>
              </w:rPr>
              <w:t>Technical Skills</w:t>
            </w:r>
          </w:p>
        </w:tc>
        <w:tc>
          <w:tcPr>
            <w:tcW w:w="1379" w:type="dxa"/>
          </w:tcPr>
          <w:p w14:paraId="0FD7EE5D" w14:textId="77777777" w:rsidR="00F75D2E" w:rsidRDefault="00F75D2E">
            <w:pPr>
              <w:pStyle w:val="Heading1"/>
            </w:pPr>
          </w:p>
        </w:tc>
      </w:tr>
      <w:tr w:rsidR="00F75D2E" w14:paraId="5E84A143" w14:textId="77777777" w:rsidTr="00320560">
        <w:tc>
          <w:tcPr>
            <w:tcW w:w="7981" w:type="dxa"/>
            <w:tcMar>
              <w:top w:w="29" w:type="dxa"/>
              <w:bottom w:w="29" w:type="dxa"/>
              <w:right w:w="144" w:type="dxa"/>
            </w:tcMar>
          </w:tcPr>
          <w:p w14:paraId="536725D5" w14:textId="31476F90" w:rsidR="00F75D2E" w:rsidRDefault="00EB1DB9">
            <w:r w:rsidRPr="00BE4680">
              <w:rPr>
                <w:b/>
                <w:bCs/>
              </w:rPr>
              <w:t>Programming Languages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79" w:type="dxa"/>
          </w:tcPr>
          <w:p w14:paraId="37234115" w14:textId="77777777" w:rsidR="00F75D2E" w:rsidRDefault="00F75D2E"/>
        </w:tc>
      </w:tr>
      <w:tr w:rsidR="00F75D2E" w14:paraId="556FD9D9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58C22C48" w14:textId="70E06BA6" w:rsidR="00F75D2E" w:rsidRDefault="00EB1DB9" w:rsidP="00EB1DB9">
            <w:pPr>
              <w:pStyle w:val="ListBullet"/>
            </w:pPr>
            <w:r w:rsidRPr="00BE4680">
              <w:t>Java</w:t>
            </w:r>
            <w:r>
              <w:t xml:space="preserve">, </w:t>
            </w:r>
            <w:proofErr w:type="spellStart"/>
            <w:r>
              <w:t>GoLang</w:t>
            </w:r>
            <w:proofErr w:type="spellEnd"/>
            <w:r>
              <w:t xml:space="preserve">, </w:t>
            </w:r>
            <w:r w:rsidRPr="00BE4680">
              <w:t>JavaScript</w:t>
            </w:r>
            <w:r>
              <w:t xml:space="preserve">, TypeScript, </w:t>
            </w:r>
            <w:r w:rsidRPr="00BE4680">
              <w:t>SQL</w:t>
            </w:r>
            <w:r>
              <w:t xml:space="preserve">, </w:t>
            </w:r>
            <w:r w:rsidRPr="00BE4680">
              <w:t>Python</w:t>
            </w:r>
          </w:p>
        </w:tc>
        <w:tc>
          <w:tcPr>
            <w:tcW w:w="1379" w:type="dxa"/>
          </w:tcPr>
          <w:p w14:paraId="2C29AA1D" w14:textId="77777777" w:rsidR="00F75D2E" w:rsidRDefault="00F75D2E"/>
        </w:tc>
      </w:tr>
      <w:tr w:rsidR="00F75D2E" w14:paraId="53E119B2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3F054654" w14:textId="77065FC6" w:rsidR="00F75D2E" w:rsidRDefault="00EB1DB9">
            <w:r w:rsidRPr="00BE4680">
              <w:rPr>
                <w:b/>
                <w:bCs/>
              </w:rPr>
              <w:t>Frameworks &amp; Techno</w:t>
            </w:r>
            <w:r>
              <w:rPr>
                <w:b/>
                <w:bCs/>
              </w:rPr>
              <w:t>logies</w:t>
            </w:r>
          </w:p>
        </w:tc>
        <w:tc>
          <w:tcPr>
            <w:tcW w:w="1379" w:type="dxa"/>
          </w:tcPr>
          <w:p w14:paraId="4867DEF4" w14:textId="77777777" w:rsidR="00F75D2E" w:rsidRDefault="00F75D2E"/>
        </w:tc>
      </w:tr>
      <w:tr w:rsidR="00F75D2E" w14:paraId="2CDBBA81" w14:textId="77777777" w:rsidTr="00320560">
        <w:tc>
          <w:tcPr>
            <w:tcW w:w="7981" w:type="dxa"/>
            <w:tcMar>
              <w:right w:w="144" w:type="dxa"/>
            </w:tcMar>
          </w:tcPr>
          <w:p w14:paraId="094F2D01" w14:textId="344E302E" w:rsidR="00F75D2E" w:rsidRDefault="00EB1DB9" w:rsidP="00EB1DB9">
            <w:pPr>
              <w:pStyle w:val="ListBullet"/>
            </w:pPr>
            <w:r>
              <w:t xml:space="preserve">React / React Native, Expo, </w:t>
            </w:r>
            <w:r w:rsidRPr="00BE4680">
              <w:t>Spring Boot</w:t>
            </w:r>
            <w:r>
              <w:t xml:space="preserve">, </w:t>
            </w:r>
            <w:r w:rsidRPr="00BE4680">
              <w:t>REST APIs</w:t>
            </w:r>
            <w:r>
              <w:t xml:space="preserve">, Lombok, </w:t>
            </w:r>
            <w:r w:rsidRPr="00BE4680">
              <w:t>JPA / Hibernate</w:t>
            </w:r>
            <w:r>
              <w:t>,</w:t>
            </w:r>
            <w:r w:rsidRPr="00BE4680">
              <w:t xml:space="preserve"> Docker</w:t>
            </w:r>
            <w:r>
              <w:t xml:space="preserve">, </w:t>
            </w:r>
            <w:r w:rsidRPr="00BE4680">
              <w:t>Kubernetes</w:t>
            </w:r>
            <w:r>
              <w:t xml:space="preserve">, </w:t>
            </w:r>
            <w:r w:rsidRPr="00BE4680">
              <w:t>Mave</w:t>
            </w:r>
            <w:r>
              <w:t xml:space="preserve">n, Bash scripting, </w:t>
            </w:r>
            <w:r w:rsidRPr="00BE4680">
              <w:t>Git</w:t>
            </w:r>
            <w:r>
              <w:t xml:space="preserve">, </w:t>
            </w:r>
            <w:proofErr w:type="spellStart"/>
            <w:r>
              <w:t>gRPC</w:t>
            </w:r>
            <w:proofErr w:type="spellEnd"/>
            <w:r>
              <w:t>, SFTP, SSH</w:t>
            </w:r>
          </w:p>
        </w:tc>
        <w:tc>
          <w:tcPr>
            <w:tcW w:w="1379" w:type="dxa"/>
          </w:tcPr>
          <w:p w14:paraId="3D7E2EF1" w14:textId="77777777" w:rsidR="00F75D2E" w:rsidRDefault="00F75D2E"/>
        </w:tc>
      </w:tr>
      <w:tr w:rsidR="00F75D2E" w14:paraId="3084920A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048EB05F" w14:textId="48E92D5C" w:rsidR="00F75D2E" w:rsidRDefault="00EB1DB9">
            <w:r>
              <w:rPr>
                <w:b/>
                <w:bCs/>
              </w:rPr>
              <w:t>D</w:t>
            </w:r>
            <w:r w:rsidRPr="00BE4680">
              <w:rPr>
                <w:b/>
                <w:bCs/>
              </w:rPr>
              <w:t>atabases</w:t>
            </w:r>
          </w:p>
        </w:tc>
        <w:tc>
          <w:tcPr>
            <w:tcW w:w="1379" w:type="dxa"/>
          </w:tcPr>
          <w:p w14:paraId="7110E741" w14:textId="77777777" w:rsidR="00F75D2E" w:rsidRDefault="00F75D2E"/>
        </w:tc>
      </w:tr>
      <w:tr w:rsidR="00F75D2E" w14:paraId="6091FBEE" w14:textId="77777777" w:rsidTr="00320560">
        <w:tc>
          <w:tcPr>
            <w:tcW w:w="7981" w:type="dxa"/>
            <w:tcMar>
              <w:right w:w="144" w:type="dxa"/>
            </w:tcMar>
          </w:tcPr>
          <w:p w14:paraId="68E352FC" w14:textId="50CB9FA3" w:rsidR="00F75D2E" w:rsidRDefault="00EB1DB9">
            <w:pPr>
              <w:pStyle w:val="ListBullet"/>
            </w:pPr>
            <w:r>
              <w:t>MySQL, PostgreSQL</w:t>
            </w:r>
          </w:p>
        </w:tc>
        <w:tc>
          <w:tcPr>
            <w:tcW w:w="1379" w:type="dxa"/>
          </w:tcPr>
          <w:p w14:paraId="73F38714" w14:textId="77777777" w:rsidR="00F75D2E" w:rsidRDefault="00F75D2E"/>
        </w:tc>
      </w:tr>
      <w:tr w:rsidR="00F75D2E" w14:paraId="008ED281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5B7AC86E" w14:textId="077EAE3B" w:rsidR="00F75D2E" w:rsidRDefault="00EB1DB9">
            <w:r>
              <w:rPr>
                <w:b/>
                <w:bCs/>
              </w:rPr>
              <w:t>T</w:t>
            </w:r>
            <w:r w:rsidRPr="00BE4680">
              <w:rPr>
                <w:b/>
                <w:bCs/>
              </w:rPr>
              <w:t>ools &amp; Platforms</w:t>
            </w:r>
          </w:p>
        </w:tc>
        <w:tc>
          <w:tcPr>
            <w:tcW w:w="1379" w:type="dxa"/>
          </w:tcPr>
          <w:p w14:paraId="1067FE2E" w14:textId="77777777" w:rsidR="00F75D2E" w:rsidRDefault="00F75D2E"/>
        </w:tc>
      </w:tr>
      <w:tr w:rsidR="00F75D2E" w14:paraId="6612EB81" w14:textId="77777777" w:rsidTr="00320560">
        <w:tc>
          <w:tcPr>
            <w:tcW w:w="7981" w:type="dxa"/>
            <w:tcMar>
              <w:bottom w:w="230" w:type="dxa"/>
              <w:right w:w="144" w:type="dxa"/>
            </w:tcMar>
          </w:tcPr>
          <w:p w14:paraId="42F1E99F" w14:textId="3511F721" w:rsidR="00F75D2E" w:rsidRDefault="00EB1DB9" w:rsidP="00EB1DB9">
            <w:pPr>
              <w:pStyle w:val="ListBullet"/>
            </w:pPr>
            <w:r w:rsidRPr="00BE4680">
              <w:t>Eclipse IDE</w:t>
            </w:r>
            <w:r>
              <w:t xml:space="preserve">, </w:t>
            </w:r>
            <w:r w:rsidRPr="00BE4680">
              <w:t>VS Code</w:t>
            </w:r>
            <w:r>
              <w:t xml:space="preserve">, </w:t>
            </w:r>
            <w:r w:rsidRPr="00BE4680">
              <w:t>GitHub</w:t>
            </w:r>
            <w:r>
              <w:t xml:space="preserve">, </w:t>
            </w:r>
            <w:r w:rsidRPr="00BE4680">
              <w:t>Linux</w:t>
            </w:r>
            <w:r>
              <w:t xml:space="preserve">, </w:t>
            </w:r>
            <w:r w:rsidRPr="00BE4680">
              <w:t>Postman</w:t>
            </w:r>
            <w:r>
              <w:t>, curl, NodeJS</w:t>
            </w:r>
          </w:p>
        </w:tc>
        <w:tc>
          <w:tcPr>
            <w:tcW w:w="1379" w:type="dxa"/>
          </w:tcPr>
          <w:p w14:paraId="559C3E67" w14:textId="77777777" w:rsidR="00F75D2E" w:rsidRDefault="00F75D2E"/>
        </w:tc>
      </w:tr>
      <w:tr w:rsidR="00F75D2E" w14:paraId="4D3EF47B" w14:textId="77777777" w:rsidTr="00320560">
        <w:tc>
          <w:tcPr>
            <w:tcW w:w="7981" w:type="dxa"/>
            <w:tcMar>
              <w:bottom w:w="0" w:type="dxa"/>
              <w:right w:w="144" w:type="dxa"/>
            </w:tcMar>
          </w:tcPr>
          <w:p w14:paraId="7EE197E4" w14:textId="77777777" w:rsidR="00F75D2E" w:rsidRDefault="00000000">
            <w:pPr>
              <w:pStyle w:val="Heading1"/>
            </w:pPr>
            <w:sdt>
              <w:sdtPr>
                <w:id w:val="-5209806"/>
                <w:placeholder>
                  <w:docPart w:val="013F602BA9D84F589C8F0FEDC6529DC2"/>
                </w:placeholder>
                <w:temporary/>
                <w:showingPlcHdr/>
                <w15:appearance w15:val="hidden"/>
              </w:sdtPr>
              <w:sdtContent>
                <w:r w:rsidR="00A16D47" w:rsidRPr="00EB1DB9">
                  <w:rPr>
                    <w:b/>
                    <w:bCs/>
                  </w:rPr>
                  <w:t>Experience</w:t>
                </w:r>
              </w:sdtContent>
            </w:sdt>
          </w:p>
        </w:tc>
        <w:tc>
          <w:tcPr>
            <w:tcW w:w="1379" w:type="dxa"/>
          </w:tcPr>
          <w:p w14:paraId="2F8CF27A" w14:textId="77777777" w:rsidR="00F75D2E" w:rsidRDefault="00F75D2E">
            <w:pPr>
              <w:pStyle w:val="Heading1"/>
            </w:pPr>
          </w:p>
        </w:tc>
      </w:tr>
      <w:tr w:rsidR="00F75D2E" w14:paraId="51C7F992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0335FB70" w14:textId="77777777" w:rsidR="00F75D2E" w:rsidRDefault="00000000">
            <w:sdt>
              <w:sdtPr>
                <w:id w:val="18937421"/>
                <w:placeholder>
                  <w:docPart w:val="7A3DD23479624656B0585B27451E72A5"/>
                </w:placeholder>
                <w:temporary/>
                <w:showingPlcHdr/>
                <w15:appearance w15:val="hidden"/>
              </w:sdtPr>
              <w:sdtContent>
                <w:r w:rsidR="00A16D47">
                  <w:t>Advertising Manager</w:t>
                </w:r>
              </w:sdtContent>
            </w:sdt>
          </w:p>
          <w:p w14:paraId="48FBA89E" w14:textId="77777777" w:rsidR="00F75D2E" w:rsidRDefault="00000000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18937748"/>
                <w:placeholder>
                  <w:docPart w:val="0919907C8EC64E98916537798B8731FD"/>
                </w:placeholder>
                <w:temporary/>
                <w:showingPlcHdr/>
                <w15:appearance w15:val="hidden"/>
              </w:sdtPr>
              <w:sdtContent>
                <w:r w:rsidR="00A16D47">
                  <w:rPr>
                    <w:rStyle w:val="Emphasis"/>
                  </w:rPr>
                  <w:t>State College Student News</w:t>
                </w:r>
              </w:sdtContent>
            </w:sdt>
          </w:p>
        </w:tc>
        <w:tc>
          <w:tcPr>
            <w:tcW w:w="1379" w:type="dxa"/>
          </w:tcPr>
          <w:p w14:paraId="79808053" w14:textId="77777777" w:rsidR="00F75D2E" w:rsidRDefault="00000000">
            <w:sdt>
              <w:sdtPr>
                <w:id w:val="1870562427"/>
                <w:placeholder>
                  <w:docPart w:val="90D27C11CD1F41DFAC42E05D1F4F7582"/>
                </w:placeholder>
                <w:temporary/>
                <w:showingPlcHdr/>
                <w15:appearance w15:val="hidden"/>
              </w:sdtPr>
              <w:sdtContent>
                <w:r w:rsidR="00A16D47">
                  <w:t>Start Date to End Date</w:t>
                </w:r>
              </w:sdtContent>
            </w:sdt>
          </w:p>
        </w:tc>
      </w:tr>
      <w:tr w:rsidR="00F75D2E" w14:paraId="4D0A0086" w14:textId="77777777" w:rsidTr="00320560">
        <w:tc>
          <w:tcPr>
            <w:tcW w:w="7981" w:type="dxa"/>
            <w:tcMar>
              <w:right w:w="144" w:type="dxa"/>
            </w:tcMar>
          </w:tcPr>
          <w:sdt>
            <w:sdtPr>
              <w:id w:val="93044584"/>
              <w:placeholder>
                <w:docPart w:val="B9D5A61D6AF34A16AF54CB64CDDF72DB"/>
              </w:placeholder>
              <w:temporary/>
              <w:showingPlcHdr/>
              <w15:appearance w15:val="hidden"/>
            </w:sdtPr>
            <w:sdtContent>
              <w:p w14:paraId="7FBE34F8" w14:textId="77777777" w:rsidR="00F75D2E" w:rsidRDefault="00A16D47">
                <w:pPr>
                  <w:pStyle w:val="ListBullet"/>
                </w:pPr>
                <w:r>
                  <w:t>Responsible for page and classified advertising sales and promotions.</w:t>
                </w:r>
              </w:p>
              <w:p w14:paraId="3F03139E" w14:textId="77777777" w:rsidR="00F75D2E" w:rsidRDefault="00A16D47">
                <w:pPr>
                  <w:pStyle w:val="ListBullet"/>
                </w:pPr>
                <w:r>
                  <w:t>Created successful advertising promotions which increased ad revenue by 65%.</w:t>
                </w:r>
              </w:p>
            </w:sdtContent>
          </w:sdt>
        </w:tc>
        <w:tc>
          <w:tcPr>
            <w:tcW w:w="1379" w:type="dxa"/>
          </w:tcPr>
          <w:p w14:paraId="7414623F" w14:textId="77777777" w:rsidR="00F75D2E" w:rsidRDefault="00F75D2E"/>
        </w:tc>
      </w:tr>
      <w:tr w:rsidR="00F75D2E" w14:paraId="065F9EDB" w14:textId="77777777" w:rsidTr="00320560">
        <w:tc>
          <w:tcPr>
            <w:tcW w:w="7981" w:type="dxa"/>
            <w:tcMar>
              <w:bottom w:w="29" w:type="dxa"/>
              <w:right w:w="144" w:type="dxa"/>
            </w:tcMar>
          </w:tcPr>
          <w:p w14:paraId="13C2F56A" w14:textId="77777777" w:rsidR="00F75D2E" w:rsidRDefault="00000000">
            <w:sdt>
              <w:sdtPr>
                <w:id w:val="18937753"/>
                <w:placeholder>
                  <w:docPart w:val="72C4AF36EACD43E48A727715D4064DF3"/>
                </w:placeholder>
                <w:temporary/>
                <w:showingPlcHdr/>
                <w15:appearance w15:val="hidden"/>
              </w:sdtPr>
              <w:sdtContent>
                <w:r w:rsidR="00A16D47">
                  <w:t>Server</w:t>
                </w:r>
              </w:sdtContent>
            </w:sdt>
          </w:p>
          <w:p w14:paraId="394DAA17" w14:textId="77777777" w:rsidR="00F75D2E" w:rsidRDefault="00000000">
            <w:pPr>
              <w:rPr>
                <w:rStyle w:val="Emphasis"/>
              </w:rPr>
            </w:pPr>
            <w:sdt>
              <w:sdtPr>
                <w:rPr>
                  <w:rStyle w:val="Emphasis"/>
                </w:rPr>
                <w:id w:val="18937754"/>
                <w:placeholder>
                  <w:docPart w:val="6055BDEABB014788835A34071B22F8EE"/>
                </w:placeholder>
                <w:temporary/>
                <w:showingPlcHdr/>
                <w15:appearance w15:val="hidden"/>
              </w:sdtPr>
              <w:sdtContent>
                <w:r w:rsidR="00A16D47">
                  <w:rPr>
                    <w:rStyle w:val="Emphasis"/>
                  </w:rPr>
                  <w:t>Oakhill Pub</w:t>
                </w:r>
              </w:sdtContent>
            </w:sdt>
          </w:p>
        </w:tc>
        <w:tc>
          <w:tcPr>
            <w:tcW w:w="1379" w:type="dxa"/>
          </w:tcPr>
          <w:p w14:paraId="7383123D" w14:textId="77777777" w:rsidR="00F75D2E" w:rsidRDefault="00000000">
            <w:sdt>
              <w:sdtPr>
                <w:id w:val="59378051"/>
                <w:placeholder>
                  <w:docPart w:val="54D4CB8AC142417D81B7CF91A515863B"/>
                </w:placeholder>
                <w:temporary/>
                <w:showingPlcHdr/>
                <w15:appearance w15:val="hidden"/>
              </w:sdtPr>
              <w:sdtContent>
                <w:r w:rsidR="00A16D47">
                  <w:t>Start Date to End Date</w:t>
                </w:r>
              </w:sdtContent>
            </w:sdt>
          </w:p>
        </w:tc>
      </w:tr>
      <w:tr w:rsidR="00F75D2E" w14:paraId="1E367172" w14:textId="77777777" w:rsidTr="00320560">
        <w:tc>
          <w:tcPr>
            <w:tcW w:w="7981" w:type="dxa"/>
            <w:tcMar>
              <w:right w:w="144" w:type="dxa"/>
            </w:tcMar>
          </w:tcPr>
          <w:sdt>
            <w:sdtPr>
              <w:id w:val="93044609"/>
              <w:placeholder>
                <w:docPart w:val="0AB052E1759149B79D3ECFCBF0D82CB0"/>
              </w:placeholder>
              <w:temporary/>
              <w:showingPlcHdr/>
              <w15:appearance w15:val="hidden"/>
            </w:sdtPr>
            <w:sdtContent>
              <w:p w14:paraId="1D5DF23B" w14:textId="77777777" w:rsidR="00F75D2E" w:rsidRDefault="00A16D47">
                <w:pPr>
                  <w:pStyle w:val="ListBullet"/>
                </w:pPr>
                <w:r>
                  <w:t>Provided excellent table service and fostered guest satisfaction in fast-paced restaurant and bar.</w:t>
                </w:r>
              </w:p>
            </w:sdtContent>
          </w:sdt>
        </w:tc>
        <w:tc>
          <w:tcPr>
            <w:tcW w:w="1379" w:type="dxa"/>
          </w:tcPr>
          <w:p w14:paraId="38227D87" w14:textId="77777777" w:rsidR="00F75D2E" w:rsidRDefault="00F75D2E"/>
        </w:tc>
      </w:tr>
      <w:tr w:rsidR="004F1E34" w:rsidRPr="00EB1DB9" w14:paraId="4F712555" w14:textId="77777777" w:rsidTr="00EF3197">
        <w:trPr>
          <w:gridAfter w:val="1"/>
          <w:wAfter w:w="1379" w:type="dxa"/>
        </w:trPr>
        <w:tc>
          <w:tcPr>
            <w:tcW w:w="7981" w:type="dxa"/>
            <w:tcMar>
              <w:bottom w:w="0" w:type="dxa"/>
              <w:right w:w="144" w:type="dxa"/>
            </w:tcMar>
            <w:vAlign w:val="bottom"/>
          </w:tcPr>
          <w:p w14:paraId="29A58F24" w14:textId="45A09A63" w:rsidR="004F1E34" w:rsidRPr="00EB1DB9" w:rsidRDefault="004F1E34" w:rsidP="00EF3197">
            <w:pPr>
              <w:pStyle w:val="Heading1"/>
              <w:rPr>
                <w:b/>
                <w:bCs/>
              </w:rPr>
            </w:pPr>
            <w:r w:rsidRPr="00EB1DB9">
              <w:rPr>
                <w:b/>
                <w:bCs/>
              </w:rPr>
              <w:t>s</w:t>
            </w:r>
            <w:r>
              <w:rPr>
                <w:b/>
                <w:bCs/>
              </w:rPr>
              <w:t>tatus</w:t>
            </w:r>
          </w:p>
        </w:tc>
      </w:tr>
      <w:tr w:rsidR="004F1E34" w14:paraId="5A1339EB" w14:textId="77777777" w:rsidTr="00EF3197">
        <w:trPr>
          <w:gridAfter w:val="1"/>
          <w:wAfter w:w="1379" w:type="dxa"/>
        </w:trPr>
        <w:tc>
          <w:tcPr>
            <w:tcW w:w="7981" w:type="dxa"/>
            <w:tcMar>
              <w:bottom w:w="29" w:type="dxa"/>
              <w:right w:w="144" w:type="dxa"/>
            </w:tcMar>
          </w:tcPr>
          <w:p w14:paraId="27649E22" w14:textId="5328B496" w:rsidR="004F1E34" w:rsidRDefault="004F1E34" w:rsidP="00EF3197">
            <w:pPr>
              <w:pStyle w:val="ListBullet"/>
            </w:pPr>
            <w:r>
              <w:t xml:space="preserve">US Citizen </w:t>
            </w:r>
          </w:p>
        </w:tc>
      </w:tr>
    </w:tbl>
    <w:p w14:paraId="29AAEE3E" w14:textId="77777777" w:rsidR="00F75D2E" w:rsidRDefault="00F75D2E"/>
    <w:sectPr w:rsidR="00F75D2E" w:rsidSect="004F1E34">
      <w:footerReference w:type="default" r:id="rId8"/>
      <w:pgSz w:w="12240" w:h="15840"/>
      <w:pgMar w:top="99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5C76" w14:textId="77777777" w:rsidR="007C0EF5" w:rsidRDefault="007C0EF5">
      <w:r>
        <w:separator/>
      </w:r>
    </w:p>
  </w:endnote>
  <w:endnote w:type="continuationSeparator" w:id="0">
    <w:p w14:paraId="46E25711" w14:textId="77777777" w:rsidR="007C0EF5" w:rsidRDefault="007C0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0224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4C7059" w14:textId="77777777" w:rsidR="00F75D2E" w:rsidRDefault="00A16D4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384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04A7" w14:textId="77777777" w:rsidR="007C0EF5" w:rsidRDefault="007C0EF5">
      <w:r>
        <w:separator/>
      </w:r>
    </w:p>
  </w:footnote>
  <w:footnote w:type="continuationSeparator" w:id="0">
    <w:p w14:paraId="7A3AE7D8" w14:textId="77777777" w:rsidR="007C0EF5" w:rsidRDefault="007C0E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EC5640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198672">
    <w:abstractNumId w:val="9"/>
  </w:num>
  <w:num w:numId="2" w16cid:durableId="1825734189">
    <w:abstractNumId w:val="11"/>
  </w:num>
  <w:num w:numId="3" w16cid:durableId="221868236">
    <w:abstractNumId w:val="5"/>
  </w:num>
  <w:num w:numId="4" w16cid:durableId="235939800">
    <w:abstractNumId w:val="4"/>
  </w:num>
  <w:num w:numId="5" w16cid:durableId="616327882">
    <w:abstractNumId w:val="13"/>
  </w:num>
  <w:num w:numId="6" w16cid:durableId="1634024449">
    <w:abstractNumId w:val="10"/>
  </w:num>
  <w:num w:numId="7" w16cid:durableId="1983539553">
    <w:abstractNumId w:val="14"/>
  </w:num>
  <w:num w:numId="8" w16cid:durableId="2095742973">
    <w:abstractNumId w:val="3"/>
  </w:num>
  <w:num w:numId="9" w16cid:durableId="1537962598">
    <w:abstractNumId w:val="2"/>
  </w:num>
  <w:num w:numId="10" w16cid:durableId="1844009617">
    <w:abstractNumId w:val="1"/>
  </w:num>
  <w:num w:numId="11" w16cid:durableId="509485403">
    <w:abstractNumId w:val="0"/>
  </w:num>
  <w:num w:numId="12" w16cid:durableId="423304453">
    <w:abstractNumId w:val="12"/>
  </w:num>
  <w:num w:numId="13" w16cid:durableId="640307371">
    <w:abstractNumId w:val="7"/>
  </w:num>
  <w:num w:numId="14" w16cid:durableId="1868323986">
    <w:abstractNumId w:val="8"/>
  </w:num>
  <w:num w:numId="15" w16cid:durableId="436755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3B"/>
    <w:rsid w:val="00320560"/>
    <w:rsid w:val="004F1E34"/>
    <w:rsid w:val="006C02D2"/>
    <w:rsid w:val="0079433B"/>
    <w:rsid w:val="007C0EF5"/>
    <w:rsid w:val="00A16D47"/>
    <w:rsid w:val="00AD4F91"/>
    <w:rsid w:val="00AE61C8"/>
    <w:rsid w:val="00CD6C52"/>
    <w:rsid w:val="00DC384E"/>
    <w:rsid w:val="00EB1DB9"/>
    <w:rsid w:val="00F06D44"/>
    <w:rsid w:val="00F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9EBEAA8"/>
  <w15:docId w15:val="{67078D64-5146-4523-B8E2-53737E4A5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F1E34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l\AppData\Roaming\Microsoft\Templates\Resume%20for%20recent%20college%20gradu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D3310C5154416D93CCBEFE6A49E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6F181-1F4C-45F0-A8EE-3E562E2C2CF4}"/>
      </w:docPartPr>
      <w:docPartBody>
        <w:p w:rsidR="00000000" w:rsidRDefault="00000000">
          <w:pPr>
            <w:pStyle w:val="50D3310C5154416D93CCBEFE6A49E59C"/>
          </w:pPr>
          <w:r>
            <w:t>Your Name</w:t>
          </w:r>
        </w:p>
      </w:docPartBody>
    </w:docPart>
    <w:docPart>
      <w:docPartPr>
        <w:name w:val="BADE95F058A844CEBB06DD3560165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6A45E-388D-46BE-A51D-F5628E9E005B}"/>
      </w:docPartPr>
      <w:docPartBody>
        <w:p w:rsidR="00000000" w:rsidRDefault="00000000">
          <w:pPr>
            <w:pStyle w:val="BADE95F058A844CEBB06DD35601652C0"/>
          </w:pPr>
          <w:r>
            <w:t>Street Address</w:t>
          </w:r>
        </w:p>
      </w:docPartBody>
    </w:docPart>
    <w:docPart>
      <w:docPartPr>
        <w:name w:val="7AB2D81ED06F436E9AD767853578F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4D9AA5-FF2C-4FFC-8A78-411180D80680}"/>
      </w:docPartPr>
      <w:docPartBody>
        <w:p w:rsidR="00000000" w:rsidRDefault="00000000">
          <w:pPr>
            <w:pStyle w:val="7AB2D81ED06F436E9AD767853578FB9C"/>
          </w:pPr>
          <w:r>
            <w:t>City, ST ZIP Code</w:t>
          </w:r>
        </w:p>
      </w:docPartBody>
    </w:docPart>
    <w:docPart>
      <w:docPartPr>
        <w:name w:val="7D36BD00033B4EF6BC38C34C54826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7E8E7-F956-40EB-9AF1-138F1DDC9D61}"/>
      </w:docPartPr>
      <w:docPartBody>
        <w:p w:rsidR="00000000" w:rsidRDefault="00000000">
          <w:pPr>
            <w:pStyle w:val="7D36BD00033B4EF6BC38C34C54826443"/>
          </w:pPr>
          <w:r>
            <w:t>Phone Number</w:t>
          </w:r>
        </w:p>
      </w:docPartBody>
    </w:docPart>
    <w:docPart>
      <w:docPartPr>
        <w:name w:val="1896A2AA9ADB46A0A7B83D6EB6E3A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D4802-02AD-4860-AA8E-3A03F1F78FF1}"/>
      </w:docPartPr>
      <w:docPartBody>
        <w:p w:rsidR="00000000" w:rsidRDefault="00000000">
          <w:pPr>
            <w:pStyle w:val="1896A2AA9ADB46A0A7B83D6EB6E3AD6E"/>
          </w:pPr>
          <w:r>
            <w:t>Email</w:t>
          </w:r>
        </w:p>
      </w:docPartBody>
    </w:docPart>
    <w:docPart>
      <w:docPartPr>
        <w:name w:val="70B41E1CEE8A4FF197DE7D4516D1C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F33D6-9BC2-44DE-83AD-2A836B758A54}"/>
      </w:docPartPr>
      <w:docPartBody>
        <w:p w:rsidR="00000000" w:rsidRDefault="00000000">
          <w:pPr>
            <w:pStyle w:val="70B41E1CEE8A4FF197DE7D4516D1C153"/>
          </w:pPr>
          <w:r>
            <w:t>Objective</w:t>
          </w:r>
        </w:p>
      </w:docPartBody>
    </w:docPart>
    <w:docPart>
      <w:docPartPr>
        <w:name w:val="8EF7FDF15C9841C8BD2A31EAFF2CF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134BE-2BEF-4A39-92AC-A8B3C882C7A7}"/>
      </w:docPartPr>
      <w:docPartBody>
        <w:p w:rsidR="00000000" w:rsidRDefault="00000000">
          <w:pPr>
            <w:pStyle w:val="8EF7FDF15C9841C8BD2A31EAFF2CF01E"/>
          </w:pPr>
          <w:r>
            <w:t>Education</w:t>
          </w:r>
        </w:p>
      </w:docPartBody>
    </w:docPart>
    <w:docPart>
      <w:docPartPr>
        <w:name w:val="5E016F6C478449F0A606A049E71D0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06EE0-01BB-475C-B7DE-3C62041D0395}"/>
      </w:docPartPr>
      <w:docPartBody>
        <w:p w:rsidR="00000000" w:rsidRDefault="00000000">
          <w:pPr>
            <w:pStyle w:val="5E016F6C478449F0A606A049E71D0090"/>
          </w:pPr>
          <w:r>
            <w:t>Type of Degree</w:t>
          </w:r>
        </w:p>
      </w:docPartBody>
    </w:docPart>
    <w:docPart>
      <w:docPartPr>
        <w:name w:val="3199F31ED7524C319EC9A0995607C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1E24B-1BB0-426A-A8A9-819CB5A3FD41}"/>
      </w:docPartPr>
      <w:docPartBody>
        <w:p w:rsidR="00000000" w:rsidRDefault="00000000">
          <w:pPr>
            <w:pStyle w:val="3199F31ED7524C319EC9A0995607C3B9"/>
          </w:pPr>
          <w:r>
            <w:rPr>
              <w:rStyle w:val="Emphasis"/>
            </w:rPr>
            <w:t>Name of College/University</w:t>
          </w:r>
        </w:p>
      </w:docPartBody>
    </w:docPart>
    <w:docPart>
      <w:docPartPr>
        <w:name w:val="603FA7C4346D4A2A87FF3AC5C49B6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B670E-1C37-458D-BC69-3712A23DFDBC}"/>
      </w:docPartPr>
      <w:docPartBody>
        <w:p w:rsidR="00000000" w:rsidRDefault="00000000">
          <w:pPr>
            <w:pStyle w:val="603FA7C4346D4A2A87FF3AC5C49B6E7C"/>
          </w:pPr>
          <w:r>
            <w:t>Expected Date</w:t>
          </w:r>
        </w:p>
      </w:docPartBody>
    </w:docPart>
    <w:docPart>
      <w:docPartPr>
        <w:name w:val="75258BF87A0346BABB4E80B675204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61D7A-B183-426C-9765-1F81280CD183}"/>
      </w:docPartPr>
      <w:docPartBody>
        <w:p w:rsidR="00000000" w:rsidRDefault="00000000" w:rsidP="00320560">
          <w:pPr>
            <w:pStyle w:val="ListBullet"/>
            <w:tabs>
              <w:tab w:val="num" w:pos="504"/>
            </w:tabs>
            <w:ind w:left="504" w:hanging="360"/>
          </w:pPr>
          <w:r>
            <w:t>Major: Management</w:t>
          </w:r>
        </w:p>
        <w:p w:rsidR="00000000" w:rsidRDefault="00000000" w:rsidP="00320560">
          <w:pPr>
            <w:pStyle w:val="ListBullet"/>
            <w:tabs>
              <w:tab w:val="num" w:pos="504"/>
            </w:tabs>
            <w:ind w:left="504" w:hanging="360"/>
          </w:pPr>
          <w:r>
            <w:t>Minor: Marketing</w:t>
          </w:r>
        </w:p>
        <w:p w:rsidR="00000000" w:rsidRDefault="00000000">
          <w:pPr>
            <w:pStyle w:val="75258BF87A0346BABB4E80B675204789"/>
          </w:pPr>
          <w:r>
            <w:t>Related course work: Personnel management, business management, business ethics, business law, macroeconomics, statistics, marketing, and sales.</w:t>
          </w:r>
        </w:p>
      </w:docPartBody>
    </w:docPart>
    <w:docPart>
      <w:docPartPr>
        <w:name w:val="013F602BA9D84F589C8F0FEDC6529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1625C-D7D5-4C8B-AD94-0E75AB4D8B22}"/>
      </w:docPartPr>
      <w:docPartBody>
        <w:p w:rsidR="00000000" w:rsidRDefault="00000000">
          <w:pPr>
            <w:pStyle w:val="013F602BA9D84F589C8F0FEDC6529DC2"/>
          </w:pPr>
          <w:r>
            <w:t>Experience</w:t>
          </w:r>
        </w:p>
      </w:docPartBody>
    </w:docPart>
    <w:docPart>
      <w:docPartPr>
        <w:name w:val="7A3DD23479624656B0585B27451E7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FD581-1B77-4C38-AF04-81CCF07F1685}"/>
      </w:docPartPr>
      <w:docPartBody>
        <w:p w:rsidR="00000000" w:rsidRDefault="00000000">
          <w:pPr>
            <w:pStyle w:val="7A3DD23479624656B0585B27451E72A5"/>
          </w:pPr>
          <w:r>
            <w:t>Advertising Manager</w:t>
          </w:r>
        </w:p>
      </w:docPartBody>
    </w:docPart>
    <w:docPart>
      <w:docPartPr>
        <w:name w:val="0919907C8EC64E98916537798B873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CAF3F-23CA-4A7C-AADA-44EA44E80A3B}"/>
      </w:docPartPr>
      <w:docPartBody>
        <w:p w:rsidR="00000000" w:rsidRDefault="00000000">
          <w:pPr>
            <w:pStyle w:val="0919907C8EC64E98916537798B8731FD"/>
          </w:pPr>
          <w:r>
            <w:rPr>
              <w:rStyle w:val="Emphasis"/>
            </w:rPr>
            <w:t>State College Student News</w:t>
          </w:r>
        </w:p>
      </w:docPartBody>
    </w:docPart>
    <w:docPart>
      <w:docPartPr>
        <w:name w:val="90D27C11CD1F41DFAC42E05D1F4F7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95996-1427-4B90-8D8D-25E95C520B54}"/>
      </w:docPartPr>
      <w:docPartBody>
        <w:p w:rsidR="00000000" w:rsidRDefault="00000000">
          <w:pPr>
            <w:pStyle w:val="90D27C11CD1F41DFAC42E05D1F4F7582"/>
          </w:pPr>
          <w:r>
            <w:t>Start Date to End Date</w:t>
          </w:r>
        </w:p>
      </w:docPartBody>
    </w:docPart>
    <w:docPart>
      <w:docPartPr>
        <w:name w:val="B9D5A61D6AF34A16AF54CB64CDDF7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D3EB0-2615-4DD1-B353-A57FDC6FD3C2}"/>
      </w:docPartPr>
      <w:docPartBody>
        <w:p w:rsidR="00000000" w:rsidRDefault="00000000">
          <w:pPr>
            <w:pStyle w:val="ListBullet"/>
            <w:tabs>
              <w:tab w:val="num" w:pos="504"/>
            </w:tabs>
            <w:ind w:left="504" w:hanging="360"/>
          </w:pPr>
          <w:r>
            <w:t>Responsible for page and classified advertising sales and promotions.</w:t>
          </w:r>
        </w:p>
        <w:p w:rsidR="00000000" w:rsidRDefault="00000000">
          <w:pPr>
            <w:pStyle w:val="B9D5A61D6AF34A16AF54CB64CDDF72DB"/>
          </w:pPr>
          <w:r>
            <w:t>Created successful advertising promotions which increased ad revenue by 65%.</w:t>
          </w:r>
        </w:p>
      </w:docPartBody>
    </w:docPart>
    <w:docPart>
      <w:docPartPr>
        <w:name w:val="72C4AF36EACD43E48A727715D4064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25C4F-2508-4BD3-B859-654244BFCDE8}"/>
      </w:docPartPr>
      <w:docPartBody>
        <w:p w:rsidR="00000000" w:rsidRDefault="00000000">
          <w:pPr>
            <w:pStyle w:val="72C4AF36EACD43E48A727715D4064DF3"/>
          </w:pPr>
          <w:r>
            <w:t>Server</w:t>
          </w:r>
        </w:p>
      </w:docPartBody>
    </w:docPart>
    <w:docPart>
      <w:docPartPr>
        <w:name w:val="6055BDEABB014788835A34071B22F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CACCC-DA14-48F9-8640-68F38C43B50C}"/>
      </w:docPartPr>
      <w:docPartBody>
        <w:p w:rsidR="00000000" w:rsidRDefault="00000000">
          <w:pPr>
            <w:pStyle w:val="6055BDEABB014788835A34071B22F8EE"/>
          </w:pPr>
          <w:r>
            <w:rPr>
              <w:rStyle w:val="Emphasis"/>
            </w:rPr>
            <w:t>Oakhill Pub</w:t>
          </w:r>
        </w:p>
      </w:docPartBody>
    </w:docPart>
    <w:docPart>
      <w:docPartPr>
        <w:name w:val="54D4CB8AC142417D81B7CF91A5158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205D1-237D-4C7A-8133-762CB4A569C1}"/>
      </w:docPartPr>
      <w:docPartBody>
        <w:p w:rsidR="00000000" w:rsidRDefault="00000000">
          <w:pPr>
            <w:pStyle w:val="54D4CB8AC142417D81B7CF91A515863B"/>
          </w:pPr>
          <w:r>
            <w:t>Start Date to End Date</w:t>
          </w:r>
        </w:p>
      </w:docPartBody>
    </w:docPart>
    <w:docPart>
      <w:docPartPr>
        <w:name w:val="0AB052E1759149B79D3ECFCBF0D82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07AB5-F99C-4B4D-AEEA-4D2C8892E198}"/>
      </w:docPartPr>
      <w:docPartBody>
        <w:p w:rsidR="00000000" w:rsidRDefault="00000000">
          <w:pPr>
            <w:pStyle w:val="0AB052E1759149B79D3ECFCBF0D82CB0"/>
          </w:pPr>
          <w:r>
            <w:t>Provided excellent table service and fostered guest satisfaction in fast-paced restaurant and bar.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54947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80"/>
    <w:rsid w:val="00B55580"/>
    <w:rsid w:val="00CD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0D3310C5154416D93CCBEFE6A49E59C">
    <w:name w:val="50D3310C5154416D93CCBEFE6A49E59C"/>
  </w:style>
  <w:style w:type="paragraph" w:customStyle="1" w:styleId="BADE95F058A844CEBB06DD35601652C0">
    <w:name w:val="BADE95F058A844CEBB06DD35601652C0"/>
  </w:style>
  <w:style w:type="paragraph" w:customStyle="1" w:styleId="7AB2D81ED06F436E9AD767853578FB9C">
    <w:name w:val="7AB2D81ED06F436E9AD767853578FB9C"/>
  </w:style>
  <w:style w:type="paragraph" w:customStyle="1" w:styleId="7D36BD00033B4EF6BC38C34C54826443">
    <w:name w:val="7D36BD00033B4EF6BC38C34C54826443"/>
  </w:style>
  <w:style w:type="paragraph" w:customStyle="1" w:styleId="1896A2AA9ADB46A0A7B83D6EB6E3AD6E">
    <w:name w:val="1896A2AA9ADB46A0A7B83D6EB6E3AD6E"/>
  </w:style>
  <w:style w:type="paragraph" w:customStyle="1" w:styleId="70B41E1CEE8A4FF197DE7D4516D1C153">
    <w:name w:val="70B41E1CEE8A4FF197DE7D4516D1C153"/>
  </w:style>
  <w:style w:type="paragraph" w:customStyle="1" w:styleId="F70405E2EAF343B99C6C75943CCEFFB9">
    <w:name w:val="F70405E2EAF343B99C6C75943CCEFFB9"/>
  </w:style>
  <w:style w:type="paragraph" w:customStyle="1" w:styleId="8EF7FDF15C9841C8BD2A31EAFF2CF01E">
    <w:name w:val="8EF7FDF15C9841C8BD2A31EAFF2CF01E"/>
  </w:style>
  <w:style w:type="paragraph" w:customStyle="1" w:styleId="5E016F6C478449F0A606A049E71D0090">
    <w:name w:val="5E016F6C478449F0A606A049E71D0090"/>
  </w:style>
  <w:style w:type="character" w:styleId="Emphasis">
    <w:name w:val="Emphasis"/>
    <w:basedOn w:val="DefaultParagraphFont"/>
    <w:uiPriority w:val="4"/>
    <w:qFormat/>
    <w:rPr>
      <w:i/>
      <w:iCs/>
    </w:rPr>
  </w:style>
  <w:style w:type="paragraph" w:customStyle="1" w:styleId="3199F31ED7524C319EC9A0995607C3B9">
    <w:name w:val="3199F31ED7524C319EC9A0995607C3B9"/>
  </w:style>
  <w:style w:type="paragraph" w:customStyle="1" w:styleId="603FA7C4346D4A2A87FF3AC5C49B6E7C">
    <w:name w:val="603FA7C4346D4A2A87FF3AC5C49B6E7C"/>
  </w:style>
  <w:style w:type="paragraph" w:styleId="ListBullet">
    <w:name w:val="List Bullet"/>
    <w:basedOn w:val="Normal"/>
    <w:uiPriority w:val="5"/>
    <w:qFormat/>
    <w:pPr>
      <w:numPr>
        <w:numId w:val="1"/>
      </w:numPr>
      <w:tabs>
        <w:tab w:val="clear" w:pos="504"/>
      </w:tabs>
      <w:spacing w:after="80" w:line="240" w:lineRule="auto"/>
      <w:ind w:left="0" w:firstLine="0"/>
    </w:pPr>
    <w:rPr>
      <w:kern w:val="0"/>
      <w:sz w:val="20"/>
      <w:szCs w:val="20"/>
      <w14:ligatures w14:val="none"/>
    </w:rPr>
  </w:style>
  <w:style w:type="paragraph" w:customStyle="1" w:styleId="75258BF87A0346BABB4E80B675204789">
    <w:name w:val="75258BF87A0346BABB4E80B675204789"/>
  </w:style>
  <w:style w:type="paragraph" w:customStyle="1" w:styleId="1FE1D4342E454F01A9148C407F107F59">
    <w:name w:val="1FE1D4342E454F01A9148C407F107F59"/>
  </w:style>
  <w:style w:type="paragraph" w:customStyle="1" w:styleId="DE91ADBB1AE049D5ABB94A7D5D3587F9">
    <w:name w:val="DE91ADBB1AE049D5ABB94A7D5D3587F9"/>
  </w:style>
  <w:style w:type="paragraph" w:customStyle="1" w:styleId="CA19FC31F6BE418C89521297EBDA7E18">
    <w:name w:val="CA19FC31F6BE418C89521297EBDA7E18"/>
  </w:style>
  <w:style w:type="paragraph" w:customStyle="1" w:styleId="E5A05AC51DF84AA995E92283B4D8A552">
    <w:name w:val="E5A05AC51DF84AA995E92283B4D8A552"/>
  </w:style>
  <w:style w:type="paragraph" w:customStyle="1" w:styleId="54A94A2D61D24DEAB0F99CC4C2EA08EB">
    <w:name w:val="54A94A2D61D24DEAB0F99CC4C2EA08EB"/>
  </w:style>
  <w:style w:type="paragraph" w:customStyle="1" w:styleId="2C822E6801744E9EA0FEF2392299778D">
    <w:name w:val="2C822E6801744E9EA0FEF2392299778D"/>
  </w:style>
  <w:style w:type="paragraph" w:customStyle="1" w:styleId="7433CB1F73BC43A6A5550794B0696D3F">
    <w:name w:val="7433CB1F73BC43A6A5550794B0696D3F"/>
  </w:style>
  <w:style w:type="paragraph" w:customStyle="1" w:styleId="D96BB22553D845DF9F82A04965DC6D68">
    <w:name w:val="D96BB22553D845DF9F82A04965DC6D68"/>
  </w:style>
  <w:style w:type="paragraph" w:customStyle="1" w:styleId="FF7979A3367948338712060EF1B7E1C0">
    <w:name w:val="FF7979A3367948338712060EF1B7E1C0"/>
  </w:style>
  <w:style w:type="paragraph" w:customStyle="1" w:styleId="5C6267890D724B109F4A483568990DA9">
    <w:name w:val="5C6267890D724B109F4A483568990DA9"/>
  </w:style>
  <w:style w:type="paragraph" w:customStyle="1" w:styleId="013F602BA9D84F589C8F0FEDC6529DC2">
    <w:name w:val="013F602BA9D84F589C8F0FEDC6529DC2"/>
  </w:style>
  <w:style w:type="paragraph" w:customStyle="1" w:styleId="7A3DD23479624656B0585B27451E72A5">
    <w:name w:val="7A3DD23479624656B0585B27451E72A5"/>
  </w:style>
  <w:style w:type="paragraph" w:customStyle="1" w:styleId="0919907C8EC64E98916537798B8731FD">
    <w:name w:val="0919907C8EC64E98916537798B8731FD"/>
  </w:style>
  <w:style w:type="paragraph" w:customStyle="1" w:styleId="90D27C11CD1F41DFAC42E05D1F4F7582">
    <w:name w:val="90D27C11CD1F41DFAC42E05D1F4F7582"/>
  </w:style>
  <w:style w:type="paragraph" w:customStyle="1" w:styleId="B9D5A61D6AF34A16AF54CB64CDDF72DB">
    <w:name w:val="B9D5A61D6AF34A16AF54CB64CDDF72DB"/>
  </w:style>
  <w:style w:type="paragraph" w:customStyle="1" w:styleId="72C4AF36EACD43E48A727715D4064DF3">
    <w:name w:val="72C4AF36EACD43E48A727715D4064DF3"/>
  </w:style>
  <w:style w:type="paragraph" w:customStyle="1" w:styleId="6055BDEABB014788835A34071B22F8EE">
    <w:name w:val="6055BDEABB014788835A34071B22F8EE"/>
  </w:style>
  <w:style w:type="paragraph" w:customStyle="1" w:styleId="54D4CB8AC142417D81B7CF91A515863B">
    <w:name w:val="54D4CB8AC142417D81B7CF91A515863B"/>
  </w:style>
  <w:style w:type="paragraph" w:customStyle="1" w:styleId="0AB052E1759149B79D3ECFCBF0D82CB0">
    <w:name w:val="0AB052E1759149B79D3ECFCBF0D82C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AFB41D7F-452F-4915-8526-757A55CD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graduate.dotx</Template>
  <TotalTime>16</TotalTime>
  <Pages>1</Pages>
  <Words>189</Words>
  <Characters>1366</Characters>
  <Application>Microsoft Office Word</Application>
  <DocSecurity>0</DocSecurity>
  <Lines>62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Bui</dc:creator>
  <cp:keywords/>
  <dc:description/>
  <cp:lastModifiedBy>Minh Nguyen</cp:lastModifiedBy>
  <cp:revision>1</cp:revision>
  <dcterms:created xsi:type="dcterms:W3CDTF">2026-06-28T00:38:00Z</dcterms:created>
  <dcterms:modified xsi:type="dcterms:W3CDTF">2026-06-28T01:29:00Z</dcterms:modified>
  <cp:version/>
</cp:coreProperties>
</file>